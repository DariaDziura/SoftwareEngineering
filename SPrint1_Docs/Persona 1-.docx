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DF803" w14:textId="6730E471" w:rsidR="00F926F6" w:rsidRDefault="00F95AD8" w:rsidP="001D3646">
      <w:pPr>
        <w:pStyle w:val="Name"/>
      </w:pPr>
      <w:r>
        <w:t>Persona 1: Student book swapper</w:t>
      </w:r>
    </w:p>
    <w:p w14:paraId="19E0636F" w14:textId="0C7929AD" w:rsidR="00F926F6" w:rsidRDefault="00F95AD8">
      <w:pPr>
        <w:pStyle w:val="ContactInformation"/>
      </w:pPr>
      <w:r>
        <w:t xml:space="preserve">  Name: John Villa.    Age: 22.   Status/Occupation: Student.  Location: </w:t>
      </w:r>
      <w:r w:rsidR="004A5083">
        <w:t>Oldham, Greater</w:t>
      </w:r>
      <w:r>
        <w:t xml:space="preserve"> Manchester</w:t>
      </w:r>
    </w:p>
    <w:p w14:paraId="178B23DA" w14:textId="77777777" w:rsidR="00F95AD8" w:rsidRDefault="00F95AD8">
      <w:pPr>
        <w:pStyle w:val="ContactInformation"/>
      </w:pPr>
    </w:p>
    <w:p w14:paraId="0C76CD73" w14:textId="77777777" w:rsidR="00F95AD8" w:rsidRDefault="00F95AD8">
      <w:pPr>
        <w:pStyle w:val="ContactInformation"/>
      </w:pPr>
    </w:p>
    <w:p w14:paraId="505352B8" w14:textId="2073452E" w:rsidR="00F926F6" w:rsidRDefault="00F95AD8">
      <w:pPr>
        <w:pStyle w:val="Heading1"/>
      </w:pPr>
      <w:r>
        <w:t>Backgroun</w:t>
      </w:r>
      <w:r w:rsidR="00035D5A">
        <w:t>d</w:t>
      </w:r>
    </w:p>
    <w:p w14:paraId="27993BEE" w14:textId="257B3E75" w:rsidR="00F926F6" w:rsidRDefault="00035D5A">
      <w:r>
        <w:t xml:space="preserve">Alex is third year university student who studies </w:t>
      </w:r>
      <w:r w:rsidR="005433C3">
        <w:t>philosophy who</w:t>
      </w:r>
      <w:r w:rsidR="00CE7502">
        <w:t xml:space="preserve"> owns several books from previous modules </w:t>
      </w:r>
      <w:r w:rsidR="00360340">
        <w:t>and philosophical</w:t>
      </w:r>
      <w:r w:rsidR="00CE7502">
        <w:t xml:space="preserve"> </w:t>
      </w:r>
      <w:r w:rsidR="004A5083">
        <w:t>novels he</w:t>
      </w:r>
      <w:r w:rsidR="00CE7502">
        <w:t xml:space="preserve"> </w:t>
      </w:r>
      <w:r w:rsidR="005433C3">
        <w:t xml:space="preserve">has </w:t>
      </w:r>
      <w:r w:rsidR="00CE7502">
        <w:t xml:space="preserve">already read. </w:t>
      </w:r>
      <w:r w:rsidR="004A5083">
        <w:t xml:space="preserve">Is </w:t>
      </w:r>
      <w:r w:rsidR="00CE7502">
        <w:t>interested in swapping books rather than buying new ones to save money and reduce waste.</w:t>
      </w:r>
    </w:p>
    <w:p w14:paraId="3C9CE032" w14:textId="2EE1F70A" w:rsidR="00F926F6" w:rsidRDefault="00035D5A">
      <w:pPr>
        <w:pStyle w:val="Heading1"/>
      </w:pPr>
      <w:r>
        <w:t>Goals</w:t>
      </w:r>
    </w:p>
    <w:p w14:paraId="6951A39F" w14:textId="0FDA35F1" w:rsidR="00F926F6" w:rsidRDefault="00F926F6"/>
    <w:p w14:paraId="7BFEF335" w14:textId="49E86C1D" w:rsidR="00F926F6" w:rsidRDefault="00F926F6"/>
    <w:p w14:paraId="3D164397" w14:textId="2651DC64" w:rsidR="005433C3" w:rsidRDefault="005433C3" w:rsidP="005433C3">
      <w:pPr>
        <w:pStyle w:val="ListBullet"/>
      </w:pPr>
      <w:r>
        <w:t xml:space="preserve">  Swap books instead of purchasing new ones</w:t>
      </w:r>
      <w:r>
        <w:t xml:space="preserve"> </w:t>
      </w:r>
    </w:p>
    <w:p w14:paraId="1A2BCD47" w14:textId="466DAD3E" w:rsidR="005433C3" w:rsidRDefault="005433C3" w:rsidP="005433C3">
      <w:pPr>
        <w:pStyle w:val="ListBullet"/>
      </w:pPr>
      <w:r>
        <w:t xml:space="preserve">Easily </w:t>
      </w:r>
      <w:r>
        <w:t xml:space="preserve">be able to </w:t>
      </w:r>
      <w:r>
        <w:t>browse books listed by other users</w:t>
      </w:r>
    </w:p>
    <w:p w14:paraId="1D6ED2F8" w14:textId="3FBDC7F9" w:rsidR="005433C3" w:rsidRDefault="005433C3" w:rsidP="005433C3">
      <w:pPr>
        <w:pStyle w:val="ListBullet"/>
      </w:pPr>
      <w:r>
        <w:t xml:space="preserve">Find trustworthy users </w:t>
      </w:r>
    </w:p>
    <w:p w14:paraId="7044648A" w14:textId="05564F89" w:rsidR="00F926F6" w:rsidRDefault="00F926F6" w:rsidP="004A5083">
      <w:pPr>
        <w:pStyle w:val="ListBullet"/>
        <w:numPr>
          <w:ilvl w:val="0"/>
          <w:numId w:val="0"/>
        </w:numPr>
        <w:ind w:left="216"/>
      </w:pPr>
    </w:p>
    <w:p w14:paraId="0AD1FA19" w14:textId="6918AA9B" w:rsidR="00F926F6" w:rsidRDefault="00035D5A">
      <w:pPr>
        <w:pStyle w:val="Heading1"/>
      </w:pPr>
      <w:r>
        <w:t>Paint points/Frustaruons</w:t>
      </w:r>
    </w:p>
    <w:p w14:paraId="5065AC9C" w14:textId="05F5D179" w:rsidR="00360340" w:rsidRDefault="00360340" w:rsidP="00360340">
      <w:pPr>
        <w:pStyle w:val="NormalWeb"/>
      </w:pPr>
      <w:r>
        <w:t xml:space="preserve">  Second-hand books can still be expensive</w:t>
      </w:r>
    </w:p>
    <w:p w14:paraId="679BCAF7" w14:textId="4271C308" w:rsidR="00360340" w:rsidRDefault="00360340" w:rsidP="00360340">
      <w:pPr>
        <w:pStyle w:val="NormalWeb"/>
      </w:pPr>
      <w:r>
        <w:t xml:space="preserve">  Difficulty trusting sellers on online platforms</w:t>
      </w:r>
    </w:p>
    <w:p w14:paraId="5EC64DF4" w14:textId="2BB67827" w:rsidR="00360340" w:rsidRDefault="00360340" w:rsidP="00360340">
      <w:pPr>
        <w:pStyle w:val="NormalWeb"/>
      </w:pPr>
      <w:r>
        <w:t xml:space="preserve"> Limited space to store unused books</w:t>
      </w:r>
    </w:p>
    <w:p w14:paraId="34743D37" w14:textId="746F2B40" w:rsidR="00F926F6" w:rsidRDefault="00F926F6"/>
    <w:p w14:paraId="6A5D404B" w14:textId="605424D5" w:rsidR="00F926F6" w:rsidRDefault="00035D5A">
      <w:pPr>
        <w:pStyle w:val="Heading1"/>
      </w:pPr>
      <w:r>
        <w:t>How this persona would use the application</w:t>
      </w:r>
    </w:p>
    <w:p w14:paraId="29758844" w14:textId="0C096B1E" w:rsidR="00360340" w:rsidRDefault="004A5083" w:rsidP="00360340">
      <w:pPr>
        <w:pStyle w:val="NormalWeb"/>
      </w:pPr>
      <w:r>
        <w:rPr>
          <w:rFonts w:hAnsi="Symbol"/>
        </w:rPr>
        <w:t></w:t>
      </w:r>
      <w:r>
        <w:t xml:space="preserve"> Create</w:t>
      </w:r>
      <w:r w:rsidR="00360340">
        <w:t xml:space="preserve"> a user profile</w:t>
      </w:r>
    </w:p>
    <w:p w14:paraId="1CF9625C" w14:textId="78E14D36" w:rsidR="00360340" w:rsidRDefault="004A5083" w:rsidP="00360340">
      <w:pPr>
        <w:pStyle w:val="NormalWeb"/>
      </w:pPr>
      <w:r>
        <w:rPr>
          <w:rFonts w:hAnsi="Symbol"/>
        </w:rPr>
        <w:t></w:t>
      </w:r>
      <w:r>
        <w:t xml:space="preserve"> Upload</w:t>
      </w:r>
      <w:r w:rsidR="00360340">
        <w:t xml:space="preserve"> books they want to swap</w:t>
      </w:r>
    </w:p>
    <w:p w14:paraId="263F2C1B" w14:textId="78DD2003" w:rsidR="00360340" w:rsidRDefault="004A5083" w:rsidP="00360340">
      <w:pPr>
        <w:pStyle w:val="NormalWeb"/>
      </w:pPr>
      <w:r>
        <w:rPr>
          <w:rFonts w:hAnsi="Symbol"/>
        </w:rPr>
        <w:lastRenderedPageBreak/>
        <w:t></w:t>
      </w:r>
      <w:r>
        <w:t xml:space="preserve"> Browse</w:t>
      </w:r>
      <w:r w:rsidR="00360340">
        <w:t xml:space="preserve"> available listings</w:t>
      </w:r>
      <w:r w:rsidR="00360340">
        <w:t xml:space="preserve"> easier </w:t>
      </w:r>
    </w:p>
    <w:p w14:paraId="3BA30799" w14:textId="00FE347B" w:rsidR="004A5083" w:rsidRDefault="004A5083" w:rsidP="001B3CC8">
      <w:pPr>
        <w:pStyle w:val="NormalWeb"/>
      </w:pPr>
      <w:r>
        <w:rPr>
          <w:rFonts w:hAnsi="Symbol"/>
        </w:rPr>
        <w:t></w:t>
      </w:r>
      <w:r>
        <w:t xml:space="preserve"> Express</w:t>
      </w:r>
      <w:r w:rsidR="00360340">
        <w:t xml:space="preserve"> interest in a swa</w:t>
      </w:r>
      <w:r w:rsidR="001B3CC8">
        <w:t>p</w:t>
      </w:r>
    </w:p>
    <w:p w14:paraId="306FB849" w14:textId="77777777" w:rsidR="004A5083" w:rsidRDefault="004A5083" w:rsidP="00360340">
      <w:pPr>
        <w:pStyle w:val="ListBullet"/>
        <w:numPr>
          <w:ilvl w:val="0"/>
          <w:numId w:val="0"/>
        </w:numPr>
        <w:ind w:left="216"/>
      </w:pPr>
    </w:p>
    <w:p w14:paraId="309DC210" w14:textId="77777777" w:rsidR="004A5083" w:rsidRPr="004A5083" w:rsidRDefault="004A5083" w:rsidP="004A5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4A508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GB" w:eastAsia="en-GB"/>
        </w:rPr>
        <w:t>Trust &amp; Safety Concerns</w:t>
      </w:r>
    </w:p>
    <w:p w14:paraId="2F2AA127" w14:textId="77777777" w:rsidR="004A5083" w:rsidRPr="004A5083" w:rsidRDefault="004A5083" w:rsidP="004A50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4A5083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Concerned about users misrepresenting item condition</w:t>
      </w:r>
    </w:p>
    <w:p w14:paraId="36BB7D49" w14:textId="77777777" w:rsidR="001B3CC8" w:rsidRPr="001B3CC8" w:rsidRDefault="004A5083" w:rsidP="001B3CC8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4A5083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Worried about scams or misleading listings</w:t>
      </w:r>
      <w:r w:rsidR="001B3CC8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.</w:t>
      </w:r>
    </w:p>
    <w:p w14:paraId="428754E8" w14:textId="278F123D" w:rsidR="004A5083" w:rsidRDefault="001B3CC8" w:rsidP="001B3CC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Prefers interacting with verified or trustworthy users</w:t>
      </w:r>
    </w:p>
    <w:sectPr w:rsidR="004A5083">
      <w:headerReference w:type="default" r:id="rId8"/>
      <w:footerReference w:type="default" r:id="rId9"/>
      <w:headerReference w:type="first" r:id="rId10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15727" w14:textId="77777777" w:rsidR="00F95AD8" w:rsidRDefault="00F95AD8">
      <w:r>
        <w:separator/>
      </w:r>
    </w:p>
  </w:endnote>
  <w:endnote w:type="continuationSeparator" w:id="0">
    <w:p w14:paraId="713558BF" w14:textId="77777777" w:rsidR="00F95AD8" w:rsidRDefault="00F95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DA8AF" w14:textId="77777777" w:rsidR="00F926F6" w:rsidRDefault="001D3646">
    <w:pPr>
      <w:pStyle w:val="Footer"/>
    </w:pPr>
    <w:r>
      <w:rPr>
        <w:lang w:val="en-GB" w:bidi="en-GB"/>
      </w:rPr>
      <w:fldChar w:fldCharType="begin"/>
    </w:r>
    <w:r>
      <w:rPr>
        <w:lang w:val="en-GB" w:bidi="en-GB"/>
      </w:rPr>
      <w:instrText xml:space="preserve"> PAGE   \* MERGEFORMAT </w:instrText>
    </w:r>
    <w:r>
      <w:rPr>
        <w:lang w:val="en-GB" w:bidi="en-GB"/>
      </w:rPr>
      <w:fldChar w:fldCharType="separate"/>
    </w:r>
    <w:r>
      <w:rPr>
        <w:noProof/>
        <w:lang w:val="en-GB" w:bidi="en-GB"/>
      </w:rPr>
      <w:t>0</w:t>
    </w:r>
    <w:r>
      <w:rPr>
        <w:noProof/>
        <w:lang w:val="en-GB" w:bidi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4D490" w14:textId="77777777" w:rsidR="00F95AD8" w:rsidRDefault="00F95AD8">
      <w:r>
        <w:separator/>
      </w:r>
    </w:p>
  </w:footnote>
  <w:footnote w:type="continuationSeparator" w:id="0">
    <w:p w14:paraId="7B21BBAC" w14:textId="77777777" w:rsidR="00F95AD8" w:rsidRDefault="00F95A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8CB3" w14:textId="77777777" w:rsidR="00F926F6" w:rsidRDefault="001D3646">
    <w:r>
      <w:rPr>
        <w:noProof/>
        <w:lang w:eastAsia="zh-CN" w:bidi="he-IL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3EDF954" wp14:editId="4B82CC1A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12C6E37A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A3358" w14:textId="77777777" w:rsidR="00F926F6" w:rsidRDefault="001D3646">
    <w:r>
      <w:rPr>
        <w:noProof/>
        <w:lang w:eastAsia="zh-CN" w:bidi="he-IL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3DCF14F" wp14:editId="7E226B2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9763A0D" w14:textId="77777777" w:rsidR="00F926F6" w:rsidRDefault="00F926F6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73DCF14F"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">
              <v:shape id="Frame 5" o:spid="_x0000_s1027" style="position:absolute;left:1333;width:73152;height:96012;visibility:visible;mso-wrap-style:square;v-text-anchor:middle" coordsize="7315200,9601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6;top:4286;width:3581;height:8020;visibility:visible;mso-wrap-style:square;v-text-anchor:top" coordsize="240,528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09763A0D" w14:textId="77777777" w:rsidR="00F926F6" w:rsidRDefault="00F926F6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3E8CF9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A857A9"/>
    <w:multiLevelType w:val="multilevel"/>
    <w:tmpl w:val="88BA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15866">
    <w:abstractNumId w:val="9"/>
  </w:num>
  <w:num w:numId="2" w16cid:durableId="1803304015">
    <w:abstractNumId w:val="11"/>
  </w:num>
  <w:num w:numId="3" w16cid:durableId="1778406686">
    <w:abstractNumId w:val="10"/>
  </w:num>
  <w:num w:numId="4" w16cid:durableId="2053797719">
    <w:abstractNumId w:val="7"/>
  </w:num>
  <w:num w:numId="5" w16cid:durableId="751244560">
    <w:abstractNumId w:val="6"/>
  </w:num>
  <w:num w:numId="6" w16cid:durableId="1556967445">
    <w:abstractNumId w:val="5"/>
  </w:num>
  <w:num w:numId="7" w16cid:durableId="444234051">
    <w:abstractNumId w:val="4"/>
  </w:num>
  <w:num w:numId="8" w16cid:durableId="568803659">
    <w:abstractNumId w:val="8"/>
  </w:num>
  <w:num w:numId="9" w16cid:durableId="1601067986">
    <w:abstractNumId w:val="3"/>
  </w:num>
  <w:num w:numId="10" w16cid:durableId="348290847">
    <w:abstractNumId w:val="2"/>
  </w:num>
  <w:num w:numId="11" w16cid:durableId="1956211083">
    <w:abstractNumId w:val="1"/>
  </w:num>
  <w:num w:numId="12" w16cid:durableId="19212687">
    <w:abstractNumId w:val="0"/>
  </w:num>
  <w:num w:numId="13" w16cid:durableId="1998877460">
    <w:abstractNumId w:val="12"/>
  </w:num>
  <w:num w:numId="14" w16cid:durableId="546693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AD8"/>
    <w:rsid w:val="00035D5A"/>
    <w:rsid w:val="001B3CC8"/>
    <w:rsid w:val="001D3646"/>
    <w:rsid w:val="00217943"/>
    <w:rsid w:val="00360340"/>
    <w:rsid w:val="004A5083"/>
    <w:rsid w:val="005433C3"/>
    <w:rsid w:val="00CE7502"/>
    <w:rsid w:val="00D80154"/>
    <w:rsid w:val="00F926F6"/>
    <w:rsid w:val="00F9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9DBFFC"/>
  <w15:chartTrackingRefBased/>
  <w15:docId w15:val="{48F724D7-C2D1-2B45-B4F4-61442BFCE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rmation">
    <w:name w:val="Contact Information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  <w:style w:type="paragraph" w:styleId="NormalWeb">
    <w:name w:val="Normal (Web)"/>
    <w:basedOn w:val="Normal"/>
    <w:uiPriority w:val="99"/>
    <w:unhideWhenUsed/>
    <w:rsid w:val="0054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1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2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mmanuel/Library/Containers/com.microsoft.Word/Data/Library/Application%20Support/Microsoft/Office/16.0/DTS/en-GB%7bC8D8BAE3-0684-C944-B87F-8EFFA4EC38EA%7d/%7bB430458D-D68B-6042-AC6D-802622548F01%7dtf10002074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A20FD-7C4A-4421-9540-98B63E0E8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Resume.dotx</Template>
  <TotalTime>38</TotalTime>
  <Pages>2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Boateng</dc:creator>
  <cp:keywords/>
  <dc:description/>
  <cp:lastModifiedBy>Emmanuel Boateng (Student)</cp:lastModifiedBy>
  <cp:revision>1</cp:revision>
  <dcterms:created xsi:type="dcterms:W3CDTF">2026-02-07T23:37:00Z</dcterms:created>
  <dcterms:modified xsi:type="dcterms:W3CDTF">2026-02-08T01:29:00Z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TF10002018</vt:lpwstr>
  </property>
</Properties>
</file>