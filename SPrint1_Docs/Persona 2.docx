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8F13" w14:textId="77777777" w:rsidR="00673D83" w:rsidRDefault="00673D83" w:rsidP="00673D83">
      <w:pPr>
        <w:pStyle w:val="Heading2"/>
      </w:pPr>
      <w:r>
        <w:t>Persona 2: Record Collector &amp; Music Enthusiast</w:t>
      </w:r>
    </w:p>
    <w:p w14:paraId="377680CD" w14:textId="7643CC8E" w:rsidR="00673D83" w:rsidRDefault="00673D83" w:rsidP="00673D83">
      <w:pPr>
        <w:pStyle w:val="NormalWeb"/>
      </w:pPr>
      <w:r>
        <w:rPr>
          <w:rStyle w:val="Strong"/>
        </w:rPr>
        <w:t>Name:</w:t>
      </w:r>
      <w:r>
        <w:t xml:space="preserve"> </w:t>
      </w:r>
      <w:r>
        <w:t>Reggie</w:t>
      </w:r>
      <w:r>
        <w:t xml:space="preserve"> </w:t>
      </w:r>
      <w:r>
        <w:t>Diesel</w:t>
      </w:r>
      <w:r>
        <w:br/>
      </w:r>
      <w:r>
        <w:rPr>
          <w:rStyle w:val="Strong"/>
        </w:rPr>
        <w:t>Age:</w:t>
      </w:r>
      <w:r>
        <w:t xml:space="preserve"> 28</w:t>
      </w:r>
      <w:r>
        <w:br/>
      </w:r>
      <w:r>
        <w:rPr>
          <w:rStyle w:val="Strong"/>
        </w:rPr>
        <w:t>Status:</w:t>
      </w:r>
      <w:r>
        <w:t xml:space="preserve"> Music enthusiast / part-time worker</w:t>
      </w:r>
    </w:p>
    <w:p w14:paraId="0E3E782C" w14:textId="5D59395F" w:rsidR="00EF6D05" w:rsidRDefault="00EF6D05">
      <w:pPr>
        <w:pStyle w:val="Name"/>
      </w:pPr>
    </w:p>
    <w:p w14:paraId="0D94E0EA" w14:textId="6CD59C3E" w:rsidR="00EF6D05" w:rsidRDefault="00EF6D05">
      <w:pPr>
        <w:pStyle w:val="ContactInfo"/>
      </w:pPr>
    </w:p>
    <w:p w14:paraId="23853BF0" w14:textId="267722E0" w:rsidR="00EF6D05" w:rsidRDefault="00673D83">
      <w:pPr>
        <w:pStyle w:val="Heading1"/>
      </w:pPr>
      <w:r>
        <w:t>Background</w:t>
      </w:r>
    </w:p>
    <w:p w14:paraId="758F7668" w14:textId="778A8D03" w:rsidR="00673D83" w:rsidRPr="00673D83" w:rsidRDefault="00673D83" w:rsidP="00673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Reggie is a music enthusiast who collects a variety of vinyl records as a hobby. He</w:t>
      </w:r>
      <w:r w:rsidRPr="00673D83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is</w:t>
      </w:r>
      <w:r w:rsidRPr="00673D83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</w:t>
      </w:r>
      <w:proofErr w:type="gramStart"/>
      <w:r w:rsidRPr="00673D83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>a</w:t>
      </w:r>
      <w:proofErr w:type="gramEnd"/>
      <w:r w:rsidRPr="00673D83"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interested in swapping them rather than selling them. Sam enjoys discovering new music through community recommendations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  <w:t xml:space="preserve"> and forums online.</w:t>
      </w:r>
    </w:p>
    <w:p w14:paraId="1BBE6440" w14:textId="77777777" w:rsidR="00673D83" w:rsidRPr="00673D83" w:rsidRDefault="00673D83" w:rsidP="00673D8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GB" w:eastAsia="en-GB"/>
        </w:rPr>
      </w:pPr>
      <w:r w:rsidRPr="00673D8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GB" w:eastAsia="en-GB"/>
        </w:rPr>
      </w:r>
      <w:r w:rsidR="00673D83" w:rsidRPr="00673D8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GB" w:eastAsia="en-GB"/>
        </w:rPr>
        <w:pict w14:anchorId="72EFD3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959323D" w14:textId="60E376D3" w:rsidR="00EF6D05" w:rsidRDefault="00EF6D05"/>
    <w:p w14:paraId="7DE93602" w14:textId="7DB65DC7" w:rsidR="00EF6D05" w:rsidRDefault="00673D83">
      <w:pPr>
        <w:pStyle w:val="Heading1"/>
      </w:pPr>
      <w:r>
        <w:t>Goals</w:t>
      </w:r>
    </w:p>
    <w:p w14:paraId="6F7E4ABA" w14:textId="28ECCF23" w:rsidR="00673D83" w:rsidRDefault="00673D83" w:rsidP="00673D83">
      <w:pPr>
        <w:pStyle w:val="ListBullet"/>
      </w:pPr>
      <w:r>
        <w:rPr>
          <w:rFonts w:hAnsi="Symbol"/>
        </w:rPr>
        <w:t></w:t>
      </w:r>
      <w:r>
        <w:t xml:space="preserve"> Swap </w:t>
      </w:r>
      <w:r>
        <w:t>vinyl records with other users</w:t>
      </w:r>
    </w:p>
    <w:p w14:paraId="5B05B363" w14:textId="479B0DA9" w:rsidR="00673D83" w:rsidRDefault="00673D83" w:rsidP="00673D83">
      <w:pPr>
        <w:pStyle w:val="ListBullet"/>
      </w:pPr>
      <w:r>
        <w:rPr>
          <w:rFonts w:hAnsi="Symbol"/>
        </w:rPr>
        <w:t></w:t>
      </w:r>
      <w:r>
        <w:t xml:space="preserve"> Discover</w:t>
      </w:r>
      <w:r>
        <w:t xml:space="preserve"> new music and artists</w:t>
      </w:r>
    </w:p>
    <w:p w14:paraId="04BFB383" w14:textId="71F9DD1F" w:rsidR="00673D83" w:rsidRDefault="00673D83" w:rsidP="00673D83">
      <w:pPr>
        <w:pStyle w:val="ListBullet"/>
      </w:pPr>
      <w:r>
        <w:rPr>
          <w:rFonts w:hAnsi="Symbol"/>
        </w:rPr>
        <w:t></w:t>
      </w:r>
      <w:r>
        <w:t xml:space="preserve"> Trade</w:t>
      </w:r>
      <w:r>
        <w:t xml:space="preserve"> records without spending money</w:t>
      </w:r>
    </w:p>
    <w:p w14:paraId="008C9277" w14:textId="5838A981" w:rsidR="00EF6D05" w:rsidRDefault="00EF6D05">
      <w:pPr>
        <w:pStyle w:val="ListBullet"/>
      </w:pPr>
    </w:p>
    <w:p w14:paraId="2BDB969B" w14:textId="6BB5D94C" w:rsidR="00EF6D05" w:rsidRDefault="00673D83">
      <w:pPr>
        <w:pStyle w:val="Heading1"/>
      </w:pPr>
      <w:r>
        <w:t>Frustrations/Paint points</w:t>
      </w:r>
    </w:p>
    <w:p w14:paraId="5DA32C7D" w14:textId="0CEC671B" w:rsidR="001C2D05" w:rsidRDefault="001C2D05" w:rsidP="001C2D05">
      <w:pPr>
        <w:pStyle w:val="NormalWeb"/>
      </w:pPr>
      <w:r>
        <w:t xml:space="preserve"> Selling</w:t>
      </w:r>
      <w:r>
        <w:t xml:space="preserve"> records online is time-consuming</w:t>
      </w:r>
    </w:p>
    <w:p w14:paraId="57EE99A4" w14:textId="2A323318" w:rsidR="001C2D05" w:rsidRDefault="001C2D05" w:rsidP="001C2D05">
      <w:pPr>
        <w:pStyle w:val="NormalWeb"/>
      </w:pPr>
      <w:r>
        <w:t xml:space="preserve"> Record condition is often unclear on existing platforms</w:t>
      </w:r>
    </w:p>
    <w:p w14:paraId="7789076F" w14:textId="10D67A17" w:rsidR="001C2D05" w:rsidRDefault="001C2D05" w:rsidP="001C2D05">
      <w:pPr>
        <w:pStyle w:val="NormalWeb"/>
      </w:pPr>
      <w:r>
        <w:t xml:space="preserve"> Worries about dishonest users or damaged items</w:t>
      </w:r>
    </w:p>
    <w:p w14:paraId="222D74B4" w14:textId="62D841A7" w:rsidR="00EF6D05" w:rsidRDefault="00EF6D05"/>
    <w:p w14:paraId="298A7D2D" w14:textId="77777777" w:rsidR="001C2D05" w:rsidRDefault="001C2D05" w:rsidP="001C2D05">
      <w:pPr>
        <w:pStyle w:val="Heading3"/>
      </w:pPr>
      <w:r>
        <w:lastRenderedPageBreak/>
        <w:t>Trust &amp; Safety Concerns</w:t>
      </w:r>
    </w:p>
    <w:p w14:paraId="44E2EBCE" w14:textId="22061A85" w:rsidR="00EF6D05" w:rsidRDefault="00EF6D05">
      <w:pPr>
        <w:pStyle w:val="Heading1"/>
      </w:pPr>
    </w:p>
    <w:p w14:paraId="3559C7D1" w14:textId="54B9B869" w:rsidR="001C2D05" w:rsidRDefault="001C2D05" w:rsidP="001C2D05">
      <w:pPr>
        <w:pStyle w:val="NormalWeb"/>
        <w:numPr>
          <w:ilvl w:val="0"/>
          <w:numId w:val="14"/>
        </w:numPr>
      </w:pPr>
      <w:r>
        <w:t>Concerned about users misrepresenting record condition</w:t>
      </w:r>
      <w:r>
        <w:t xml:space="preserve"> </w:t>
      </w:r>
    </w:p>
    <w:p w14:paraId="50536395" w14:textId="77777777" w:rsidR="001C2D05" w:rsidRDefault="001C2D05" w:rsidP="001C2D05">
      <w:pPr>
        <w:pStyle w:val="NormalWeb"/>
        <w:numPr>
          <w:ilvl w:val="0"/>
          <w:numId w:val="14"/>
        </w:numPr>
      </w:pPr>
      <w:r>
        <w:t>Wants clear descriptions and honest listings</w:t>
      </w:r>
    </w:p>
    <w:p w14:paraId="2A202FFC" w14:textId="77777777" w:rsidR="001C2D05" w:rsidRDefault="001C2D05" w:rsidP="001C2D05">
      <w:pPr>
        <w:pStyle w:val="NormalWeb"/>
        <w:numPr>
          <w:ilvl w:val="0"/>
          <w:numId w:val="14"/>
        </w:numPr>
      </w:pPr>
      <w:r>
        <w:t>Prefers basic moderation to prevent scams</w:t>
      </w:r>
    </w:p>
    <w:p w14:paraId="67A224E8" w14:textId="1AB53909" w:rsidR="00EF6D05" w:rsidRDefault="00EF6D05" w:rsidP="001C2D05">
      <w:pPr>
        <w:pStyle w:val="ListBullet"/>
        <w:numPr>
          <w:ilvl w:val="0"/>
          <w:numId w:val="0"/>
        </w:numPr>
        <w:ind w:left="216"/>
      </w:pPr>
    </w:p>
    <w:p w14:paraId="7D389B6E" w14:textId="6D39304B" w:rsidR="001C2D05" w:rsidRDefault="001C2D05" w:rsidP="001C2D05">
      <w:pPr>
        <w:pStyle w:val="Heading3"/>
      </w:pPr>
      <w:r>
        <w:t>How this persona would use this application:</w:t>
      </w:r>
    </w:p>
    <w:p w14:paraId="21B926CD" w14:textId="77777777" w:rsidR="001C2D05" w:rsidRDefault="001C2D05" w:rsidP="001C2D05"/>
    <w:p w14:paraId="2C9B8B93" w14:textId="3B4575AC" w:rsidR="001C2D05" w:rsidRDefault="001C2D05" w:rsidP="001C2D05">
      <w:pPr>
        <w:pStyle w:val="NormalWeb"/>
      </w:pPr>
      <w:r>
        <w:rPr>
          <w:rFonts w:hAnsi="Symbol"/>
        </w:rPr>
        <w:t></w:t>
      </w:r>
      <w:r>
        <w:t xml:space="preserve"> Creates </w:t>
      </w:r>
      <w:r>
        <w:t>a user profile</w:t>
      </w:r>
    </w:p>
    <w:p w14:paraId="66464AF6" w14:textId="6C4E0709" w:rsidR="001C2D05" w:rsidRDefault="001C2D05" w:rsidP="001C2D05">
      <w:pPr>
        <w:pStyle w:val="NormalWeb"/>
      </w:pPr>
      <w:r>
        <w:rPr>
          <w:rFonts w:hAnsi="Symbol"/>
        </w:rPr>
        <w:t></w:t>
      </w:r>
      <w:r>
        <w:t xml:space="preserve"> Upload</w:t>
      </w:r>
      <w:r>
        <w:t xml:space="preserve"> records with condition details</w:t>
      </w:r>
    </w:p>
    <w:p w14:paraId="31B6A0ED" w14:textId="71BA46C7" w:rsidR="001C2D05" w:rsidRDefault="001C2D05" w:rsidP="001C2D05">
      <w:pPr>
        <w:pStyle w:val="NormalWeb"/>
      </w:pPr>
      <w:r>
        <w:rPr>
          <w:rFonts w:hAnsi="Symbol"/>
        </w:rPr>
        <w:t></w:t>
      </w:r>
      <w:r>
        <w:t xml:space="preserve"> Browse</w:t>
      </w:r>
      <w:r>
        <w:t xml:space="preserve"> available records by genre</w:t>
      </w:r>
    </w:p>
    <w:p w14:paraId="46486A9B" w14:textId="2622D24B" w:rsidR="001C2D05" w:rsidRDefault="001C2D05" w:rsidP="001C2D05">
      <w:pPr>
        <w:pStyle w:val="NormalWeb"/>
      </w:pPr>
      <w:r>
        <w:rPr>
          <w:rFonts w:hAnsi="Symbol"/>
        </w:rPr>
        <w:t></w:t>
      </w:r>
      <w:r>
        <w:t xml:space="preserve"> Express their </w:t>
      </w:r>
      <w:r>
        <w:t>interest in swapping with other users</w:t>
      </w:r>
    </w:p>
    <w:p w14:paraId="71658F86" w14:textId="77777777" w:rsidR="001C2D05" w:rsidRPr="001C2D05" w:rsidRDefault="001C2D05" w:rsidP="001C2D05"/>
    <w:p w14:paraId="2043B47C" w14:textId="77777777" w:rsidR="001C2D05" w:rsidRDefault="001C2D05" w:rsidP="001C2D05">
      <w:pPr>
        <w:pStyle w:val="ListBullet"/>
        <w:numPr>
          <w:ilvl w:val="0"/>
          <w:numId w:val="0"/>
        </w:numPr>
        <w:ind w:left="216"/>
      </w:pPr>
    </w:p>
    <w:p w14:paraId="39202C7F" w14:textId="77777777" w:rsidR="001C2D05" w:rsidRDefault="001C2D05" w:rsidP="001C2D05">
      <w:pPr>
        <w:pStyle w:val="ListBullet"/>
        <w:numPr>
          <w:ilvl w:val="0"/>
          <w:numId w:val="0"/>
        </w:numPr>
        <w:ind w:left="216"/>
      </w:pPr>
    </w:p>
    <w:sectPr w:rsidR="001C2D05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8BD1" w14:textId="77777777" w:rsidR="00673D83" w:rsidRDefault="00673D83">
      <w:r>
        <w:separator/>
      </w:r>
    </w:p>
  </w:endnote>
  <w:endnote w:type="continuationSeparator" w:id="0">
    <w:p w14:paraId="1CBDE11F" w14:textId="77777777" w:rsidR="00673D83" w:rsidRDefault="0067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DE10" w14:textId="77777777" w:rsidR="00EF6D05" w:rsidRDefault="001C2D0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BCC0B" w14:textId="77777777" w:rsidR="00673D83" w:rsidRDefault="00673D83">
      <w:r>
        <w:separator/>
      </w:r>
    </w:p>
  </w:footnote>
  <w:footnote w:type="continuationSeparator" w:id="0">
    <w:p w14:paraId="75F81123" w14:textId="77777777" w:rsidR="00673D83" w:rsidRDefault="00673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26C2" w14:textId="77777777" w:rsidR="00EF6D05" w:rsidRDefault="001C2D05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8D90882" wp14:editId="392860BB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0E223219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0101" w14:textId="77777777" w:rsidR="00EF6D05" w:rsidRDefault="001C2D05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D13C95D" wp14:editId="5B20D00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4DA3F58" w14:textId="77777777" w:rsidR="00EF6D05" w:rsidRDefault="00EF6D0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5D13C95D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14DA3F58" w14:textId="77777777" w:rsidR="00EF6D05" w:rsidRDefault="00EF6D05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920EDA"/>
    <w:multiLevelType w:val="multilevel"/>
    <w:tmpl w:val="DB10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21002">
    <w:abstractNumId w:val="9"/>
  </w:num>
  <w:num w:numId="2" w16cid:durableId="1623923902">
    <w:abstractNumId w:val="11"/>
  </w:num>
  <w:num w:numId="3" w16cid:durableId="809983210">
    <w:abstractNumId w:val="10"/>
  </w:num>
  <w:num w:numId="4" w16cid:durableId="1029456350">
    <w:abstractNumId w:val="7"/>
  </w:num>
  <w:num w:numId="5" w16cid:durableId="1010523242">
    <w:abstractNumId w:val="6"/>
  </w:num>
  <w:num w:numId="6" w16cid:durableId="902912714">
    <w:abstractNumId w:val="5"/>
  </w:num>
  <w:num w:numId="7" w16cid:durableId="1126044415">
    <w:abstractNumId w:val="4"/>
  </w:num>
  <w:num w:numId="8" w16cid:durableId="276761539">
    <w:abstractNumId w:val="8"/>
  </w:num>
  <w:num w:numId="9" w16cid:durableId="1341859256">
    <w:abstractNumId w:val="3"/>
  </w:num>
  <w:num w:numId="10" w16cid:durableId="1332565331">
    <w:abstractNumId w:val="2"/>
  </w:num>
  <w:num w:numId="11" w16cid:durableId="1776175051">
    <w:abstractNumId w:val="1"/>
  </w:num>
  <w:num w:numId="12" w16cid:durableId="108821050">
    <w:abstractNumId w:val="0"/>
  </w:num>
  <w:num w:numId="13" w16cid:durableId="707024125">
    <w:abstractNumId w:val="12"/>
  </w:num>
  <w:num w:numId="14" w16cid:durableId="611746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83"/>
    <w:rsid w:val="001C2D05"/>
    <w:rsid w:val="004E6AC2"/>
    <w:rsid w:val="00673D83"/>
    <w:rsid w:val="00EF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FB65A"/>
  <w15:chartTrackingRefBased/>
  <w15:docId w15:val="{9A6D9934-FB4E-A64D-96B2-FC6DA9FB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NormalWeb">
    <w:name w:val="Normal (Web)"/>
    <w:basedOn w:val="Normal"/>
    <w:uiPriority w:val="99"/>
    <w:semiHidden/>
    <w:unhideWhenUsed/>
    <w:rsid w:val="00673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1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manuel/Library/Containers/com.microsoft.Word/Data/Library/Application%20Support/Microsoft/Office/16.0/DTS/en-GB%7bC8D8BAE3-0684-C944-B87F-8EFFA4EC38EA%7d/%7b059451E0-D8DF-9847-8314-4084334398F4%7dtf10002074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Resume.dotx</Template>
  <TotalTime>14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Boateng</dc:creator>
  <cp:keywords/>
  <dc:description/>
  <cp:lastModifiedBy>Emmanuel Boateng (Student)</cp:lastModifiedBy>
  <cp:revision>1</cp:revision>
  <dcterms:created xsi:type="dcterms:W3CDTF">2026-02-08T21:12:00Z</dcterms:created>
  <dcterms:modified xsi:type="dcterms:W3CDTF">2026-02-08T21:31:00Z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